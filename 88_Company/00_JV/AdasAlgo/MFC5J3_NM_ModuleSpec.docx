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9D9A2A" w14:textId="77777777" w:rsidR="00DB6E2F" w:rsidRDefault="00DB6E2F" w:rsidP="00DB6E2F">
      <w:pPr>
        <w:pStyle w:val="Title"/>
      </w:pPr>
    </w:p>
    <w:sdt>
      <w:sdtPr>
        <w:rPr>
          <w:rFonts w:asciiTheme="minorHAnsi" w:eastAsiaTheme="minorEastAsia" w:hAnsiTheme="minorHAnsi" w:cstheme="minorBidi"/>
          <w:b w:val="0"/>
          <w:color w:val="auto"/>
          <w:sz w:val="22"/>
          <w:szCs w:val="22"/>
          <w:lang w:eastAsia="zh-CN"/>
        </w:rPr>
        <w:id w:val="1022520948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592FFC92" w14:textId="0A5322A9" w:rsidR="00DB6E2F" w:rsidRDefault="00665723" w:rsidP="001C4DBF">
          <w:pPr>
            <w:pStyle w:val="TOCHeading"/>
            <w:numPr>
              <w:ilvl w:val="0"/>
              <w:numId w:val="0"/>
            </w:numPr>
          </w:pPr>
          <w:r>
            <w:rPr>
              <w:lang w:eastAsia="zh-CN"/>
            </w:rPr>
            <w:t>Network Management</w:t>
          </w:r>
        </w:p>
        <w:p w14:paraId="7AE2C8D0" w14:textId="691DA72C" w:rsidR="007E2F1E" w:rsidRDefault="00DB6E2F">
          <w:pPr>
            <w:pStyle w:val="TOC1"/>
            <w:tabs>
              <w:tab w:val="left" w:pos="440"/>
              <w:tab w:val="right" w:leader="dot" w:pos="863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176412" w:history="1">
            <w:r w:rsidR="007E2F1E" w:rsidRPr="00D17B14">
              <w:rPr>
                <w:rStyle w:val="Hyperlink"/>
                <w:noProof/>
              </w:rPr>
              <w:t>1.</w:t>
            </w:r>
            <w:r w:rsidR="007E2F1E">
              <w:rPr>
                <w:noProof/>
              </w:rPr>
              <w:tab/>
            </w:r>
            <w:r w:rsidR="007E2F1E" w:rsidRPr="00D17B14">
              <w:rPr>
                <w:rStyle w:val="Hyperlink"/>
                <w:noProof/>
              </w:rPr>
              <w:t>NM Selective wakeup</w:t>
            </w:r>
            <w:r w:rsidR="007E2F1E">
              <w:rPr>
                <w:noProof/>
                <w:webHidden/>
              </w:rPr>
              <w:tab/>
            </w:r>
            <w:r w:rsidR="007E2F1E">
              <w:rPr>
                <w:noProof/>
                <w:webHidden/>
              </w:rPr>
              <w:fldChar w:fldCharType="begin"/>
            </w:r>
            <w:r w:rsidR="007E2F1E">
              <w:rPr>
                <w:noProof/>
                <w:webHidden/>
              </w:rPr>
              <w:instrText xml:space="preserve"> PAGEREF _Toc106176412 \h </w:instrText>
            </w:r>
            <w:r w:rsidR="007E2F1E">
              <w:rPr>
                <w:noProof/>
                <w:webHidden/>
              </w:rPr>
            </w:r>
            <w:r w:rsidR="007E2F1E">
              <w:rPr>
                <w:noProof/>
                <w:webHidden/>
              </w:rPr>
              <w:fldChar w:fldCharType="separate"/>
            </w:r>
            <w:r w:rsidR="007E2F1E">
              <w:rPr>
                <w:noProof/>
                <w:webHidden/>
              </w:rPr>
              <w:t>2</w:t>
            </w:r>
            <w:r w:rsidR="007E2F1E">
              <w:rPr>
                <w:noProof/>
                <w:webHidden/>
              </w:rPr>
              <w:fldChar w:fldCharType="end"/>
            </w:r>
          </w:hyperlink>
        </w:p>
        <w:p w14:paraId="693ED8C8" w14:textId="5A41C46E" w:rsidR="007E2F1E" w:rsidRDefault="007E2F1E">
          <w:pPr>
            <w:pStyle w:val="TOC1"/>
            <w:tabs>
              <w:tab w:val="left" w:pos="440"/>
              <w:tab w:val="right" w:leader="dot" w:pos="8630"/>
            </w:tabs>
            <w:rPr>
              <w:noProof/>
            </w:rPr>
          </w:pPr>
          <w:hyperlink w:anchor="_Toc106176413" w:history="1">
            <w:r w:rsidRPr="00D17B14">
              <w:rPr>
                <w:rStyle w:val="Hyperlink"/>
                <w:noProof/>
              </w:rPr>
              <w:t>2.</w:t>
            </w:r>
            <w:r>
              <w:rPr>
                <w:noProof/>
              </w:rPr>
              <w:tab/>
            </w:r>
            <w:r w:rsidRPr="00D17B14">
              <w:rPr>
                <w:rStyle w:val="Hyperlink"/>
                <w:noProof/>
              </w:rPr>
              <w:t>NM network 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_Toc106176413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F6F5D" w14:textId="6DBFF989" w:rsidR="007E2F1E" w:rsidRDefault="007E2F1E">
          <w:pPr>
            <w:pStyle w:val="TOC2"/>
            <w:tabs>
              <w:tab w:val="right" w:leader="dot" w:pos="8630"/>
            </w:tabs>
            <w:rPr>
              <w:rFonts w:cstheme="minorBidi"/>
              <w:noProof/>
              <w:lang w:eastAsia="zh-CN"/>
            </w:rPr>
          </w:pPr>
          <w:hyperlink w:anchor="_Toc106176414" w:history="1">
            <w:r w:rsidRPr="00D17B14">
              <w:rPr>
                <w:rStyle w:val="Hyperlink"/>
                <w:noProof/>
              </w:rPr>
              <w:t>1.1 Bus Sleep 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_Toc106176414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FFC2F" w14:textId="09879EAD" w:rsidR="007E2F1E" w:rsidRDefault="007E2F1E">
          <w:pPr>
            <w:pStyle w:val="TOC2"/>
            <w:tabs>
              <w:tab w:val="right" w:leader="dot" w:pos="8630"/>
            </w:tabs>
            <w:rPr>
              <w:rFonts w:cstheme="minorBidi"/>
              <w:noProof/>
              <w:lang w:eastAsia="zh-CN"/>
            </w:rPr>
          </w:pPr>
          <w:hyperlink w:anchor="_Toc106176415" w:history="1">
            <w:r w:rsidRPr="00D17B14">
              <w:rPr>
                <w:rStyle w:val="Hyperlink"/>
                <w:noProof/>
              </w:rPr>
              <w:t>2.1 Prepare Bus-Sleep 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_Toc106176415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A4FCB" w14:textId="36840957" w:rsidR="007E2F1E" w:rsidRDefault="007E2F1E">
          <w:pPr>
            <w:pStyle w:val="TOC2"/>
            <w:tabs>
              <w:tab w:val="right" w:leader="dot" w:pos="8630"/>
            </w:tabs>
            <w:rPr>
              <w:rFonts w:cstheme="minorBidi"/>
              <w:noProof/>
              <w:lang w:eastAsia="zh-CN"/>
            </w:rPr>
          </w:pPr>
          <w:hyperlink w:anchor="_Toc106176416" w:history="1">
            <w:r w:rsidRPr="00D17B14">
              <w:rPr>
                <w:rStyle w:val="Hyperlink"/>
                <w:noProof/>
              </w:rPr>
              <w:t>3.1 Network 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_Toc106176416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40BD7" w14:textId="39D8EAE1" w:rsidR="007E2F1E" w:rsidRDefault="007E2F1E">
          <w:pPr>
            <w:pStyle w:val="TOC3"/>
            <w:tabs>
              <w:tab w:val="left" w:pos="1320"/>
              <w:tab w:val="right" w:leader="dot" w:pos="8630"/>
            </w:tabs>
            <w:rPr>
              <w:rFonts w:cstheme="minorBidi"/>
              <w:noProof/>
              <w:lang w:eastAsia="zh-CN"/>
            </w:rPr>
          </w:pPr>
          <w:hyperlink w:anchor="_Toc106176417" w:history="1">
            <w:r w:rsidRPr="00D17B14">
              <w:rPr>
                <w:rStyle w:val="Hyperlink"/>
                <w:noProof/>
              </w:rPr>
              <w:t>1.1.1</w:t>
            </w:r>
            <w:r>
              <w:rPr>
                <w:rFonts w:cstheme="minorBidi"/>
                <w:noProof/>
                <w:lang w:eastAsia="zh-CN"/>
              </w:rPr>
              <w:tab/>
            </w:r>
            <w:r w:rsidRPr="00D17B14">
              <w:rPr>
                <w:rStyle w:val="Hyperlink"/>
                <w:noProof/>
              </w:rPr>
              <w:t>Repeat Message State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_Toc106176417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722EE" w14:textId="6D6559C6" w:rsidR="007E2F1E" w:rsidRDefault="007E2F1E">
          <w:pPr>
            <w:pStyle w:val="TOC3"/>
            <w:tabs>
              <w:tab w:val="left" w:pos="1320"/>
              <w:tab w:val="right" w:leader="dot" w:pos="8630"/>
            </w:tabs>
            <w:rPr>
              <w:rFonts w:cstheme="minorBidi"/>
              <w:noProof/>
              <w:lang w:eastAsia="zh-CN"/>
            </w:rPr>
          </w:pPr>
          <w:hyperlink w:anchor="_Toc106176418" w:history="1">
            <w:r w:rsidRPr="00D17B14">
              <w:rPr>
                <w:rStyle w:val="Hyperlink"/>
                <w:noProof/>
              </w:rPr>
              <w:t>2.1.1</w:t>
            </w:r>
            <w:r>
              <w:rPr>
                <w:rFonts w:cstheme="minorBidi"/>
                <w:noProof/>
                <w:lang w:eastAsia="zh-CN"/>
              </w:rPr>
              <w:tab/>
            </w:r>
            <w:r w:rsidRPr="00D17B14">
              <w:rPr>
                <w:rStyle w:val="Hyperlink"/>
                <w:noProof/>
              </w:rPr>
              <w:t>Normal Operation State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_Toc106176418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3C68B" w14:textId="72BFC175" w:rsidR="007E2F1E" w:rsidRDefault="007E2F1E">
          <w:pPr>
            <w:pStyle w:val="TOC3"/>
            <w:tabs>
              <w:tab w:val="left" w:pos="1320"/>
              <w:tab w:val="right" w:leader="dot" w:pos="8630"/>
            </w:tabs>
            <w:rPr>
              <w:rFonts w:cstheme="minorBidi"/>
              <w:noProof/>
              <w:lang w:eastAsia="zh-CN"/>
            </w:rPr>
          </w:pPr>
          <w:hyperlink w:anchor="_Toc106176419" w:history="1">
            <w:r w:rsidRPr="00D17B14">
              <w:rPr>
                <w:rStyle w:val="Hyperlink"/>
                <w:noProof/>
              </w:rPr>
              <w:t>3.1.1</w:t>
            </w:r>
            <w:r>
              <w:rPr>
                <w:rFonts w:cstheme="minorBidi"/>
                <w:noProof/>
                <w:lang w:eastAsia="zh-CN"/>
              </w:rPr>
              <w:tab/>
            </w:r>
            <w:r w:rsidRPr="00D17B14">
              <w:rPr>
                <w:rStyle w:val="Hyperlink"/>
                <w:noProof/>
              </w:rPr>
              <w:t>Ready Sleep State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_Toc106176419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B4CAA4" w14:textId="52EF43B6" w:rsidR="007E2F1E" w:rsidRDefault="007E2F1E">
          <w:pPr>
            <w:pStyle w:val="TOC1"/>
            <w:tabs>
              <w:tab w:val="left" w:pos="440"/>
              <w:tab w:val="right" w:leader="dot" w:pos="8630"/>
            </w:tabs>
            <w:rPr>
              <w:noProof/>
            </w:rPr>
          </w:pPr>
          <w:hyperlink w:anchor="_Toc106176420" w:history="1">
            <w:r w:rsidRPr="00D17B14">
              <w:rPr>
                <w:rStyle w:val="Hyperlink"/>
                <w:noProof/>
              </w:rPr>
              <w:t>3.</w:t>
            </w:r>
            <w:r>
              <w:rPr>
                <w:noProof/>
              </w:rPr>
              <w:tab/>
            </w:r>
            <w:r w:rsidRPr="00D17B14">
              <w:rPr>
                <w:rStyle w:val="Hyperlink"/>
                <w:noProof/>
              </w:rPr>
              <w:t>NM Time Sequence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_Toc106176420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06AEA" w14:textId="72CED110" w:rsidR="00DB6E2F" w:rsidRDefault="00DB6E2F">
          <w:r>
            <w:rPr>
              <w:b/>
              <w:bCs/>
              <w:noProof/>
            </w:rPr>
            <w:fldChar w:fldCharType="end"/>
          </w:r>
        </w:p>
      </w:sdtContent>
    </w:sdt>
    <w:tbl>
      <w:tblPr>
        <w:tblStyle w:val="TableGrid"/>
        <w:tblpPr w:leftFromText="180" w:rightFromText="180" w:vertAnchor="text" w:horzAnchor="margin" w:tblpY="4365"/>
        <w:tblW w:w="9350" w:type="dxa"/>
        <w:tblLayout w:type="fixed"/>
        <w:tblLook w:val="04A0" w:firstRow="1" w:lastRow="0" w:firstColumn="1" w:lastColumn="0" w:noHBand="0" w:noVBand="1"/>
      </w:tblPr>
      <w:tblGrid>
        <w:gridCol w:w="1047"/>
        <w:gridCol w:w="1220"/>
        <w:gridCol w:w="1598"/>
        <w:gridCol w:w="810"/>
        <w:gridCol w:w="4675"/>
      </w:tblGrid>
      <w:tr w:rsidR="002B52FF" w14:paraId="4B04A631" w14:textId="77777777" w:rsidTr="002B52FF">
        <w:tc>
          <w:tcPr>
            <w:tcW w:w="1047" w:type="dxa"/>
          </w:tcPr>
          <w:p w14:paraId="0EB282A8" w14:textId="77777777" w:rsidR="002B52FF" w:rsidRDefault="002B52FF" w:rsidP="002B52FF">
            <w:pPr>
              <w:jc w:val="center"/>
            </w:pPr>
            <w:r>
              <w:t>Version</w:t>
            </w:r>
          </w:p>
        </w:tc>
        <w:tc>
          <w:tcPr>
            <w:tcW w:w="1220" w:type="dxa"/>
          </w:tcPr>
          <w:p w14:paraId="714B0D04" w14:textId="77777777" w:rsidR="002B52FF" w:rsidRDefault="002B52FF" w:rsidP="002B52FF">
            <w:pPr>
              <w:jc w:val="center"/>
            </w:pPr>
            <w:r>
              <w:t>Data</w:t>
            </w:r>
          </w:p>
        </w:tc>
        <w:tc>
          <w:tcPr>
            <w:tcW w:w="1598" w:type="dxa"/>
          </w:tcPr>
          <w:p w14:paraId="673F562D" w14:textId="77777777" w:rsidR="002B52FF" w:rsidRDefault="002B52FF" w:rsidP="002B52FF">
            <w:pPr>
              <w:jc w:val="center"/>
            </w:pPr>
            <w:r>
              <w:t>Author</w:t>
            </w:r>
          </w:p>
        </w:tc>
        <w:tc>
          <w:tcPr>
            <w:tcW w:w="810" w:type="dxa"/>
          </w:tcPr>
          <w:p w14:paraId="03D9E2C7" w14:textId="77777777" w:rsidR="002B52FF" w:rsidRDefault="002B52FF" w:rsidP="002B52FF">
            <w:pPr>
              <w:jc w:val="center"/>
            </w:pPr>
            <w:r>
              <w:t>Status</w:t>
            </w:r>
          </w:p>
        </w:tc>
        <w:tc>
          <w:tcPr>
            <w:tcW w:w="4675" w:type="dxa"/>
          </w:tcPr>
          <w:p w14:paraId="58DDAB62" w14:textId="77777777" w:rsidR="002B52FF" w:rsidRDefault="002B52FF" w:rsidP="002B52FF">
            <w:pPr>
              <w:jc w:val="center"/>
            </w:pPr>
            <w:r>
              <w:t>Remarks</w:t>
            </w:r>
          </w:p>
        </w:tc>
      </w:tr>
      <w:tr w:rsidR="002B52FF" w14:paraId="6A69C6A5" w14:textId="77777777" w:rsidTr="002B52FF">
        <w:tc>
          <w:tcPr>
            <w:tcW w:w="1047" w:type="dxa"/>
          </w:tcPr>
          <w:p w14:paraId="0C688C9B" w14:textId="77777777" w:rsidR="002B52FF" w:rsidRDefault="002B52FF" w:rsidP="002B52FF">
            <w:r>
              <w:t>V0.0.1</w:t>
            </w:r>
          </w:p>
        </w:tc>
        <w:tc>
          <w:tcPr>
            <w:tcW w:w="1220" w:type="dxa"/>
          </w:tcPr>
          <w:p w14:paraId="21E6D1E1" w14:textId="55BF0E16" w:rsidR="002B52FF" w:rsidRDefault="002B52FF" w:rsidP="002B52FF">
            <w:r>
              <w:t>2022.0</w:t>
            </w:r>
            <w:r w:rsidR="00AA713E">
              <w:t>6</w:t>
            </w:r>
            <w:r>
              <w:t>.</w:t>
            </w:r>
            <w:r w:rsidR="00A61C08">
              <w:t>10</w:t>
            </w:r>
          </w:p>
        </w:tc>
        <w:tc>
          <w:tcPr>
            <w:tcW w:w="1598" w:type="dxa"/>
          </w:tcPr>
          <w:p w14:paraId="2F0E67BA" w14:textId="77777777" w:rsidR="002B52FF" w:rsidRDefault="002B52FF" w:rsidP="002B52FF">
            <w:r>
              <w:t>Chaoqiang</w:t>
            </w:r>
          </w:p>
        </w:tc>
        <w:tc>
          <w:tcPr>
            <w:tcW w:w="810" w:type="dxa"/>
          </w:tcPr>
          <w:p w14:paraId="56AE0CE1" w14:textId="77777777" w:rsidR="002B52FF" w:rsidRDefault="002B52FF" w:rsidP="002B52FF">
            <w:r>
              <w:t>Init</w:t>
            </w:r>
          </w:p>
        </w:tc>
        <w:tc>
          <w:tcPr>
            <w:tcW w:w="4675" w:type="dxa"/>
          </w:tcPr>
          <w:p w14:paraId="6E310A6C" w14:textId="77777777" w:rsidR="002B52FF" w:rsidRDefault="002B52FF" w:rsidP="002B52FF">
            <w:r>
              <w:t>Init Version</w:t>
            </w:r>
          </w:p>
        </w:tc>
      </w:tr>
      <w:tr w:rsidR="002B52FF" w14:paraId="1B1CB325" w14:textId="77777777" w:rsidTr="002B52FF">
        <w:tc>
          <w:tcPr>
            <w:tcW w:w="1047" w:type="dxa"/>
          </w:tcPr>
          <w:p w14:paraId="76F69A0E" w14:textId="77777777" w:rsidR="002B52FF" w:rsidRDefault="002B52FF" w:rsidP="002B52FF"/>
        </w:tc>
        <w:tc>
          <w:tcPr>
            <w:tcW w:w="1220" w:type="dxa"/>
          </w:tcPr>
          <w:p w14:paraId="6D80FD6D" w14:textId="77777777" w:rsidR="002B52FF" w:rsidRDefault="002B52FF" w:rsidP="002B52FF"/>
        </w:tc>
        <w:tc>
          <w:tcPr>
            <w:tcW w:w="1598" w:type="dxa"/>
          </w:tcPr>
          <w:p w14:paraId="08871FA2" w14:textId="77777777" w:rsidR="002B52FF" w:rsidRDefault="002B52FF" w:rsidP="002B52FF"/>
        </w:tc>
        <w:tc>
          <w:tcPr>
            <w:tcW w:w="810" w:type="dxa"/>
          </w:tcPr>
          <w:p w14:paraId="42D54605" w14:textId="77777777" w:rsidR="002B52FF" w:rsidRDefault="002B52FF" w:rsidP="002B52FF"/>
        </w:tc>
        <w:tc>
          <w:tcPr>
            <w:tcW w:w="4675" w:type="dxa"/>
          </w:tcPr>
          <w:p w14:paraId="0AEC0230" w14:textId="77777777" w:rsidR="002B52FF" w:rsidRDefault="002B52FF" w:rsidP="002B52FF"/>
        </w:tc>
      </w:tr>
      <w:tr w:rsidR="002B52FF" w14:paraId="6A3156CC" w14:textId="77777777" w:rsidTr="002B52FF">
        <w:tc>
          <w:tcPr>
            <w:tcW w:w="1047" w:type="dxa"/>
          </w:tcPr>
          <w:p w14:paraId="371165C3" w14:textId="77777777" w:rsidR="002B52FF" w:rsidRDefault="002B52FF" w:rsidP="002B52FF"/>
        </w:tc>
        <w:tc>
          <w:tcPr>
            <w:tcW w:w="1220" w:type="dxa"/>
          </w:tcPr>
          <w:p w14:paraId="3179C315" w14:textId="77777777" w:rsidR="002B52FF" w:rsidRDefault="002B52FF" w:rsidP="002B52FF"/>
        </w:tc>
        <w:tc>
          <w:tcPr>
            <w:tcW w:w="1598" w:type="dxa"/>
          </w:tcPr>
          <w:p w14:paraId="273DBCEB" w14:textId="77777777" w:rsidR="002B52FF" w:rsidRDefault="002B52FF" w:rsidP="002B52FF"/>
        </w:tc>
        <w:tc>
          <w:tcPr>
            <w:tcW w:w="810" w:type="dxa"/>
          </w:tcPr>
          <w:p w14:paraId="0685575F" w14:textId="77777777" w:rsidR="002B52FF" w:rsidRDefault="002B52FF" w:rsidP="002B52FF"/>
        </w:tc>
        <w:tc>
          <w:tcPr>
            <w:tcW w:w="4675" w:type="dxa"/>
          </w:tcPr>
          <w:p w14:paraId="44757C60" w14:textId="77777777" w:rsidR="002B52FF" w:rsidRDefault="002B52FF" w:rsidP="002B52FF"/>
        </w:tc>
      </w:tr>
      <w:tr w:rsidR="002B52FF" w14:paraId="5278EB96" w14:textId="77777777" w:rsidTr="002B52FF">
        <w:tc>
          <w:tcPr>
            <w:tcW w:w="1047" w:type="dxa"/>
          </w:tcPr>
          <w:p w14:paraId="01DBCDD8" w14:textId="77777777" w:rsidR="002B52FF" w:rsidRDefault="002B52FF" w:rsidP="002B52FF"/>
        </w:tc>
        <w:tc>
          <w:tcPr>
            <w:tcW w:w="1220" w:type="dxa"/>
          </w:tcPr>
          <w:p w14:paraId="68748300" w14:textId="77777777" w:rsidR="002B52FF" w:rsidRDefault="002B52FF" w:rsidP="002B52FF"/>
        </w:tc>
        <w:tc>
          <w:tcPr>
            <w:tcW w:w="1598" w:type="dxa"/>
          </w:tcPr>
          <w:p w14:paraId="58D2854C" w14:textId="77777777" w:rsidR="002B52FF" w:rsidRDefault="002B52FF" w:rsidP="002B52FF"/>
        </w:tc>
        <w:tc>
          <w:tcPr>
            <w:tcW w:w="810" w:type="dxa"/>
          </w:tcPr>
          <w:p w14:paraId="1F508D7A" w14:textId="77777777" w:rsidR="002B52FF" w:rsidRDefault="002B52FF" w:rsidP="002B52FF"/>
        </w:tc>
        <w:tc>
          <w:tcPr>
            <w:tcW w:w="4675" w:type="dxa"/>
          </w:tcPr>
          <w:p w14:paraId="70504521" w14:textId="77777777" w:rsidR="002B52FF" w:rsidRDefault="002B52FF" w:rsidP="002B52FF"/>
        </w:tc>
      </w:tr>
      <w:tr w:rsidR="002B52FF" w14:paraId="4E28B760" w14:textId="77777777" w:rsidTr="002B52FF">
        <w:tc>
          <w:tcPr>
            <w:tcW w:w="1047" w:type="dxa"/>
          </w:tcPr>
          <w:p w14:paraId="03F2C937" w14:textId="77777777" w:rsidR="002B52FF" w:rsidRDefault="002B52FF" w:rsidP="002B52FF"/>
        </w:tc>
        <w:tc>
          <w:tcPr>
            <w:tcW w:w="1220" w:type="dxa"/>
          </w:tcPr>
          <w:p w14:paraId="141DEFCA" w14:textId="77777777" w:rsidR="002B52FF" w:rsidRDefault="002B52FF" w:rsidP="002B52FF"/>
        </w:tc>
        <w:tc>
          <w:tcPr>
            <w:tcW w:w="1598" w:type="dxa"/>
          </w:tcPr>
          <w:p w14:paraId="5B84E3AF" w14:textId="77777777" w:rsidR="002B52FF" w:rsidRDefault="002B52FF" w:rsidP="002B52FF"/>
        </w:tc>
        <w:tc>
          <w:tcPr>
            <w:tcW w:w="810" w:type="dxa"/>
          </w:tcPr>
          <w:p w14:paraId="141F9F79" w14:textId="77777777" w:rsidR="002B52FF" w:rsidRDefault="002B52FF" w:rsidP="002B52FF"/>
        </w:tc>
        <w:tc>
          <w:tcPr>
            <w:tcW w:w="4675" w:type="dxa"/>
          </w:tcPr>
          <w:p w14:paraId="1C3591D7" w14:textId="77777777" w:rsidR="002B52FF" w:rsidRDefault="002B52FF" w:rsidP="002B52FF"/>
        </w:tc>
      </w:tr>
      <w:tr w:rsidR="002B52FF" w14:paraId="53C2E82B" w14:textId="77777777" w:rsidTr="002B52FF">
        <w:tc>
          <w:tcPr>
            <w:tcW w:w="1047" w:type="dxa"/>
          </w:tcPr>
          <w:p w14:paraId="0B0FC8A7" w14:textId="77777777" w:rsidR="002B52FF" w:rsidRDefault="002B52FF" w:rsidP="002B52FF"/>
        </w:tc>
        <w:tc>
          <w:tcPr>
            <w:tcW w:w="1220" w:type="dxa"/>
          </w:tcPr>
          <w:p w14:paraId="77915BEC" w14:textId="77777777" w:rsidR="002B52FF" w:rsidRDefault="002B52FF" w:rsidP="002B52FF"/>
        </w:tc>
        <w:tc>
          <w:tcPr>
            <w:tcW w:w="1598" w:type="dxa"/>
          </w:tcPr>
          <w:p w14:paraId="1E8061DA" w14:textId="77777777" w:rsidR="002B52FF" w:rsidRDefault="002B52FF" w:rsidP="002B52FF"/>
        </w:tc>
        <w:tc>
          <w:tcPr>
            <w:tcW w:w="810" w:type="dxa"/>
          </w:tcPr>
          <w:p w14:paraId="3E369813" w14:textId="77777777" w:rsidR="002B52FF" w:rsidRDefault="002B52FF" w:rsidP="002B52FF"/>
        </w:tc>
        <w:tc>
          <w:tcPr>
            <w:tcW w:w="4675" w:type="dxa"/>
          </w:tcPr>
          <w:p w14:paraId="4F74ED5D" w14:textId="77777777" w:rsidR="002B52FF" w:rsidRDefault="002B52FF" w:rsidP="002B52FF"/>
        </w:tc>
      </w:tr>
    </w:tbl>
    <w:p w14:paraId="77519C39" w14:textId="77777777" w:rsidR="00DB6E2F" w:rsidRDefault="00DB6E2F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10E33869" w14:textId="66E9509B" w:rsidR="00D50331" w:rsidRDefault="00A61C08" w:rsidP="00EB326A">
      <w:pPr>
        <w:pStyle w:val="Title"/>
      </w:pPr>
      <w:r>
        <w:lastRenderedPageBreak/>
        <w:t>Network Management</w:t>
      </w:r>
    </w:p>
    <w:p w14:paraId="12EEE79D" w14:textId="79913855" w:rsidR="00C7199F" w:rsidRDefault="00E61408" w:rsidP="00E61408">
      <w:pPr>
        <w:pStyle w:val="Heading1"/>
      </w:pPr>
      <w:bookmarkStart w:id="0" w:name="_Toc106176412"/>
      <w:r>
        <w:t>NM Selective wakeup</w:t>
      </w:r>
      <w:bookmarkEnd w:id="0"/>
    </w:p>
    <w:p w14:paraId="532B0BA4" w14:textId="22BA2D79" w:rsidR="00E61408" w:rsidRDefault="00E61408" w:rsidP="00E61408">
      <w:r>
        <w:t>Customer requirement as below capture.</w:t>
      </w:r>
    </w:p>
    <w:p w14:paraId="5B6F4FB3" w14:textId="7169E231" w:rsidR="00E61408" w:rsidRPr="00E61408" w:rsidRDefault="00E61408" w:rsidP="00E61408">
      <w:r>
        <w:rPr>
          <w:noProof/>
        </w:rPr>
        <w:drawing>
          <wp:inline distT="0" distB="0" distL="0" distR="0" wp14:anchorId="06177621" wp14:editId="5984C8A6">
            <wp:extent cx="5486400" cy="18916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D4C95" w14:textId="1E339EF0" w:rsidR="00E61408" w:rsidRDefault="00E61408" w:rsidP="00E61408">
      <w:r>
        <w:rPr>
          <w:noProof/>
        </w:rPr>
        <w:drawing>
          <wp:inline distT="0" distB="0" distL="0" distR="0" wp14:anchorId="26807DA9" wp14:editId="7BEE21BD">
            <wp:extent cx="5486400" cy="17272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51F6D" w14:textId="1938885D" w:rsidR="00E61408" w:rsidRDefault="00E61408" w:rsidP="00E61408">
      <w:r>
        <w:rPr>
          <w:noProof/>
        </w:rPr>
        <w:lastRenderedPageBreak/>
        <w:drawing>
          <wp:inline distT="0" distB="0" distL="0" distR="0" wp14:anchorId="16BB7D65" wp14:editId="79FA7A73">
            <wp:extent cx="5486400" cy="40081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4118E" w14:textId="33257AA6" w:rsidR="00E61408" w:rsidRDefault="00E61408" w:rsidP="00E61408">
      <w:r>
        <w:t>In MFC5J3 ECU , Support local event wakeup as KL15 and remote can wakeup by frame message.</w:t>
      </w:r>
    </w:p>
    <w:p w14:paraId="3FDEF750" w14:textId="2DD6A554" w:rsidR="00B90EA3" w:rsidRDefault="00B90EA3" w:rsidP="00E6140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B3AC7F7" wp14:editId="06073103">
                <wp:simplePos x="0" y="0"/>
                <wp:positionH relativeFrom="column">
                  <wp:posOffset>-861060</wp:posOffset>
                </wp:positionH>
                <wp:positionV relativeFrom="paragraph">
                  <wp:posOffset>3543300</wp:posOffset>
                </wp:positionV>
                <wp:extent cx="967740" cy="381000"/>
                <wp:effectExtent l="0" t="0" r="22860" b="1905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774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D0DE77" w14:textId="6C90526D" w:rsidR="00B90EA3" w:rsidRPr="00B90EA3" w:rsidRDefault="00B90EA3">
                            <w:pPr>
                              <w:rPr>
                                <w:color w:val="FF0000"/>
                              </w:rPr>
                            </w:pPr>
                            <w:r w:rsidRPr="00B90EA3">
                              <w:rPr>
                                <w:color w:val="FF0000"/>
                              </w:rPr>
                              <w:t xml:space="preserve">NM Wakeup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3AC7F7" id="_x0000_t202" coordsize="21600,21600" o:spt="202" path="m,l,21600r21600,l21600,xe">
                <v:stroke joinstyle="miter"/>
                <v:path gradientshapeok="t" o:connecttype="rect"/>
              </v:shapetype>
              <v:shape id="Text Box 27" o:spid="_x0000_s1026" type="#_x0000_t202" style="position:absolute;margin-left:-67.8pt;margin-top:279pt;width:76.2pt;height:30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" fillcolor="white [3201]" strokeweight=".5pt">
                <v:textbox>
                  <w:txbxContent>
                    <w:p w14:paraId="78D0DE77" w14:textId="6C90526D" w:rsidR="00B90EA3" w:rsidRPr="00B90EA3" w:rsidRDefault="00B90EA3">
                      <w:pPr>
                        <w:rPr>
                          <w:color w:val="FF0000"/>
                        </w:rPr>
                      </w:pPr>
                      <w:r w:rsidRPr="00B90EA3">
                        <w:rPr>
                          <w:color w:val="FF0000"/>
                        </w:rPr>
                        <w:t xml:space="preserve">NM Wakeup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C7C3AF3" wp14:editId="3C17F462">
                <wp:simplePos x="0" y="0"/>
                <wp:positionH relativeFrom="column">
                  <wp:posOffset>-220980</wp:posOffset>
                </wp:positionH>
                <wp:positionV relativeFrom="paragraph">
                  <wp:posOffset>4290060</wp:posOffset>
                </wp:positionV>
                <wp:extent cx="480060" cy="998220"/>
                <wp:effectExtent l="0" t="0" r="53340" b="4953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0060" cy="9982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C3F5C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6" o:spid="_x0000_s1026" type="#_x0000_t32" style="position:absolute;margin-left:-17.4pt;margin-top:337.8pt;width:37.8pt;height:78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5CF8D1" wp14:editId="7E0727BE">
                <wp:simplePos x="0" y="0"/>
                <wp:positionH relativeFrom="column">
                  <wp:posOffset>-175260</wp:posOffset>
                </wp:positionH>
                <wp:positionV relativeFrom="paragraph">
                  <wp:posOffset>2674620</wp:posOffset>
                </wp:positionV>
                <wp:extent cx="716280" cy="556260"/>
                <wp:effectExtent l="0" t="38100" r="64770" b="3429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6280" cy="5562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FED565" id="Straight Arrow Connector 25" o:spid="_x0000_s1026" type="#_x0000_t32" style="position:absolute;margin-left:-13.8pt;margin-top:210.6pt;width:56.4pt;height:43.8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4FC74D6" wp14:editId="738CA38C">
            <wp:extent cx="5486400" cy="64897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48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14C74" w14:textId="6601C4D3" w:rsidR="0030415F" w:rsidRDefault="0030415F" w:rsidP="00E61408"/>
    <w:p w14:paraId="6CE8D1CE" w14:textId="3AC5AF0B" w:rsidR="0030415F" w:rsidRDefault="0030415F" w:rsidP="00E61408"/>
    <w:p w14:paraId="4CD8FF5A" w14:textId="3BC90F0A" w:rsidR="0030415F" w:rsidRDefault="0030415F" w:rsidP="00E61408"/>
    <w:p w14:paraId="2B52C954" w14:textId="22025510" w:rsidR="0030415F" w:rsidRDefault="0030415F" w:rsidP="00E61408"/>
    <w:p w14:paraId="4E860D78" w14:textId="07BF9973" w:rsidR="0030415F" w:rsidRDefault="0030415F" w:rsidP="00E61408"/>
    <w:p w14:paraId="5C6E96FC" w14:textId="19A322F5" w:rsidR="0030415F" w:rsidRDefault="0030415F" w:rsidP="00E61408"/>
    <w:p w14:paraId="2280C994" w14:textId="124F4179" w:rsidR="0030415F" w:rsidRPr="00E61408" w:rsidRDefault="0030415F" w:rsidP="00E61408">
      <w:r>
        <w:lastRenderedPageBreak/>
        <w:t>In EB tool ,configure wakeup frame 0x430-0x4ff as wakeup frame</w:t>
      </w:r>
    </w:p>
    <w:p w14:paraId="41941D3C" w14:textId="058F6FD0" w:rsidR="00E61408" w:rsidRDefault="0030415F" w:rsidP="00E61408">
      <w:r>
        <w:rPr>
          <w:noProof/>
        </w:rPr>
        <w:drawing>
          <wp:inline distT="0" distB="0" distL="0" distR="0" wp14:anchorId="53A059AB" wp14:editId="6300AA89">
            <wp:extent cx="5486400" cy="32023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14285" w14:textId="7BD37CCE" w:rsidR="0030415F" w:rsidRDefault="0030415F" w:rsidP="00E61408">
      <w:r>
        <w:rPr>
          <w:noProof/>
        </w:rPr>
        <w:drawing>
          <wp:inline distT="0" distB="0" distL="0" distR="0" wp14:anchorId="21B27B08" wp14:editId="1F32D2F3">
            <wp:extent cx="5486400" cy="154241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7E471" w14:textId="60A0720D" w:rsidR="0030415F" w:rsidRDefault="0030415F" w:rsidP="0030415F">
      <w:pPr>
        <w:pStyle w:val="Heading1"/>
      </w:pPr>
      <w:bookmarkStart w:id="1" w:name="_Toc106176413"/>
      <w:r>
        <w:t>NM network mode</w:t>
      </w:r>
      <w:bookmarkEnd w:id="1"/>
    </w:p>
    <w:p w14:paraId="06443AFC" w14:textId="772813E3" w:rsidR="0030415F" w:rsidRDefault="0030415F" w:rsidP="0030415F">
      <w:r>
        <w:t>From requirement , need support 3 network mode, like below capture</w:t>
      </w:r>
    </w:p>
    <w:p w14:paraId="578FE286" w14:textId="3CDE0475" w:rsidR="0030415F" w:rsidRDefault="0030415F" w:rsidP="0030415F">
      <w:r>
        <w:rPr>
          <w:noProof/>
        </w:rPr>
        <w:drawing>
          <wp:inline distT="0" distB="0" distL="0" distR="0" wp14:anchorId="20EEA5E1" wp14:editId="738AD4B6">
            <wp:extent cx="5486400" cy="19862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DD9A4" w14:textId="0A68792B" w:rsidR="00837EBC" w:rsidRDefault="00837EBC" w:rsidP="0030415F">
      <w:r>
        <w:rPr>
          <w:noProof/>
        </w:rPr>
        <w:lastRenderedPageBreak/>
        <w:drawing>
          <wp:inline distT="0" distB="0" distL="0" distR="0" wp14:anchorId="17EAB7F1" wp14:editId="66C0B83A">
            <wp:extent cx="5486400" cy="443484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D0FE8" w14:textId="0AA441EE" w:rsidR="00837EBC" w:rsidRDefault="00837EBC" w:rsidP="0030415F"/>
    <w:p w14:paraId="5A81EEF2" w14:textId="45B8AF8D" w:rsidR="00837EBC" w:rsidRDefault="00837EBC" w:rsidP="0030415F"/>
    <w:p w14:paraId="593394CE" w14:textId="2AE081D9" w:rsidR="00837EBC" w:rsidRDefault="00837EBC" w:rsidP="0030415F"/>
    <w:p w14:paraId="01E2219A" w14:textId="5B2FB429" w:rsidR="00837EBC" w:rsidRDefault="00837EBC" w:rsidP="0030415F"/>
    <w:p w14:paraId="501F70F9" w14:textId="613DD666" w:rsidR="00837EBC" w:rsidRDefault="00837EBC" w:rsidP="0030415F"/>
    <w:p w14:paraId="1C56EE02" w14:textId="4DF58C3B" w:rsidR="00837EBC" w:rsidRDefault="00837EBC" w:rsidP="0030415F"/>
    <w:p w14:paraId="6011948A" w14:textId="1D7C5B8F" w:rsidR="00837EBC" w:rsidRDefault="00837EBC" w:rsidP="0030415F"/>
    <w:p w14:paraId="46D1463B" w14:textId="658011A2" w:rsidR="00837EBC" w:rsidRDefault="00837EBC" w:rsidP="0030415F"/>
    <w:p w14:paraId="7D3169A3" w14:textId="6BAE80BB" w:rsidR="00837EBC" w:rsidRDefault="00837EBC" w:rsidP="0030415F"/>
    <w:p w14:paraId="208D8324" w14:textId="6FECC3A2" w:rsidR="00837EBC" w:rsidRDefault="00837EBC" w:rsidP="0030415F"/>
    <w:p w14:paraId="691A0999" w14:textId="26EF1437" w:rsidR="00837EBC" w:rsidRDefault="00837EBC" w:rsidP="0030415F"/>
    <w:p w14:paraId="3CE74F75" w14:textId="77777777" w:rsidR="00837EBC" w:rsidRDefault="00837EBC" w:rsidP="0030415F"/>
    <w:p w14:paraId="519B0BE3" w14:textId="646C2781" w:rsidR="0030415F" w:rsidRDefault="0030415F" w:rsidP="0030415F"/>
    <w:p w14:paraId="243472CE" w14:textId="5D715EDF" w:rsidR="0030415F" w:rsidRDefault="0030415F" w:rsidP="0030415F">
      <w:r>
        <w:lastRenderedPageBreak/>
        <w:t xml:space="preserve">In </w:t>
      </w:r>
      <w:proofErr w:type="spellStart"/>
      <w:r>
        <w:t>Autosar</w:t>
      </w:r>
      <w:proofErr w:type="spellEnd"/>
      <w:r>
        <w:t xml:space="preserve"> NM module, which support this </w:t>
      </w:r>
      <w:proofErr w:type="gramStart"/>
      <w:r>
        <w:t>3 network</w:t>
      </w:r>
      <w:proofErr w:type="gramEnd"/>
      <w:r>
        <w:t xml:space="preserve"> mode </w:t>
      </w:r>
      <w:r w:rsidR="00ED220C">
        <w:t>:</w:t>
      </w:r>
    </w:p>
    <w:p w14:paraId="615179E9" w14:textId="122A8780" w:rsidR="00ED220C" w:rsidRDefault="00ED220C" w:rsidP="00ED220C">
      <w:pPr>
        <w:pStyle w:val="Heading2"/>
      </w:pPr>
      <w:bookmarkStart w:id="2" w:name="_Toc106176414"/>
      <w:r>
        <w:t>Bus Sleep Mode</w:t>
      </w:r>
      <w:bookmarkEnd w:id="2"/>
    </w:p>
    <w:p w14:paraId="101D2D69" w14:textId="11C6554F" w:rsidR="00ED220C" w:rsidRDefault="00ED220C" w:rsidP="00ED220C">
      <w:pPr>
        <w:pStyle w:val="Heading2"/>
      </w:pPr>
      <w:bookmarkStart w:id="3" w:name="_Toc106176415"/>
      <w:r>
        <w:t>Prepare Bus-Sleep Mode</w:t>
      </w:r>
      <w:bookmarkEnd w:id="3"/>
    </w:p>
    <w:p w14:paraId="00C36962" w14:textId="1ADE79B0" w:rsidR="00ED220C" w:rsidRDefault="00ED220C" w:rsidP="00ED220C">
      <w:pPr>
        <w:pStyle w:val="Heading2"/>
      </w:pPr>
      <w:bookmarkStart w:id="4" w:name="_Toc106176416"/>
      <w:r>
        <w:t>Network Mode</w:t>
      </w:r>
      <w:bookmarkEnd w:id="4"/>
    </w:p>
    <w:p w14:paraId="63EF26C2" w14:textId="2335B99F" w:rsidR="00ED220C" w:rsidRDefault="007104A8" w:rsidP="00A81AA8">
      <w:pPr>
        <w:pStyle w:val="Heading3"/>
      </w:pPr>
      <w:bookmarkStart w:id="5" w:name="_Toc106176417"/>
      <w:r>
        <w:t>Repeat Message State</w:t>
      </w:r>
      <w:bookmarkEnd w:id="5"/>
    </w:p>
    <w:p w14:paraId="5F1EBE09" w14:textId="40AE6F4C" w:rsidR="007104A8" w:rsidRDefault="007104A8" w:rsidP="007104A8">
      <w:pPr>
        <w:pStyle w:val="Heading3"/>
      </w:pPr>
      <w:bookmarkStart w:id="6" w:name="_Toc106176418"/>
      <w:r>
        <w:t>Normal Operation State</w:t>
      </w:r>
      <w:bookmarkEnd w:id="6"/>
    </w:p>
    <w:p w14:paraId="7EF0946B" w14:textId="6D5BC49D" w:rsidR="007104A8" w:rsidRPr="007104A8" w:rsidRDefault="007104A8" w:rsidP="00A81AA8">
      <w:pPr>
        <w:pStyle w:val="Heading3"/>
      </w:pPr>
      <w:bookmarkStart w:id="7" w:name="_Toc106176419"/>
      <w:r>
        <w:t>Ready Sleep State</w:t>
      </w:r>
      <w:bookmarkEnd w:id="7"/>
    </w:p>
    <w:p w14:paraId="130BA94F" w14:textId="63B0949C" w:rsidR="0030415F" w:rsidRDefault="0030415F" w:rsidP="0030415F">
      <w:r>
        <w:rPr>
          <w:noProof/>
        </w:rPr>
        <w:drawing>
          <wp:inline distT="0" distB="0" distL="0" distR="0" wp14:anchorId="6C4ED0FB" wp14:editId="71FCB73E">
            <wp:extent cx="5486400" cy="573976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3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21585" w14:textId="6A40318E" w:rsidR="007E2F1E" w:rsidRDefault="007E2F1E" w:rsidP="0030415F"/>
    <w:p w14:paraId="3BBA152A" w14:textId="77777777" w:rsidR="007E2F1E" w:rsidRDefault="007E2F1E" w:rsidP="0030415F"/>
    <w:p w14:paraId="4BD650D5" w14:textId="6126F31D" w:rsidR="00390BDC" w:rsidRDefault="007E2F1E" w:rsidP="00390BDC">
      <w:pPr>
        <w:pStyle w:val="Heading1"/>
      </w:pPr>
      <w:bookmarkStart w:id="8" w:name="_Toc106176420"/>
      <w:r>
        <w:lastRenderedPageBreak/>
        <w:t>NM Time Sequence</w:t>
      </w:r>
      <w:bookmarkEnd w:id="8"/>
    </w:p>
    <w:p w14:paraId="2E4982D1" w14:textId="12335016" w:rsidR="007E2F1E" w:rsidRPr="007E2F1E" w:rsidRDefault="007E2F1E" w:rsidP="007E2F1E">
      <w:r>
        <w:t>In Requirement ,it define network management time exchange sequence, like below</w:t>
      </w:r>
    </w:p>
    <w:p w14:paraId="28409544" w14:textId="55942A24" w:rsidR="007E2F1E" w:rsidRDefault="007E2F1E" w:rsidP="007E2F1E">
      <w:r>
        <w:rPr>
          <w:noProof/>
        </w:rPr>
        <w:drawing>
          <wp:inline distT="0" distB="0" distL="0" distR="0" wp14:anchorId="0368BC7B" wp14:editId="0D8D046C">
            <wp:extent cx="5486400" cy="38373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1923A" w14:textId="4D5318E1" w:rsidR="007E2F1E" w:rsidRPr="007E2F1E" w:rsidRDefault="007E2F1E" w:rsidP="007E2F1E">
      <w:r>
        <w:rPr>
          <w:noProof/>
        </w:rPr>
        <w:drawing>
          <wp:inline distT="0" distB="0" distL="0" distR="0" wp14:anchorId="07EE55B8" wp14:editId="1AE610B9">
            <wp:extent cx="5486400" cy="208788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A53E1" w14:textId="071C5018" w:rsidR="007E2F1E" w:rsidRDefault="007E2F1E" w:rsidP="007E2F1E">
      <w:r>
        <w:rPr>
          <w:noProof/>
        </w:rPr>
        <w:lastRenderedPageBreak/>
        <w:drawing>
          <wp:inline distT="0" distB="0" distL="0" distR="0" wp14:anchorId="543582DE" wp14:editId="732F2D2B">
            <wp:extent cx="5486400" cy="365442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955C0" w14:textId="5AF34DCE" w:rsidR="007E2F1E" w:rsidRDefault="007E2F1E" w:rsidP="007E2F1E">
      <w:r>
        <w:t xml:space="preserve">In EB configuration , we support </w:t>
      </w:r>
      <w:proofErr w:type="gramStart"/>
      <w:r>
        <w:t>this requirements</w:t>
      </w:r>
      <w:proofErr w:type="gramEnd"/>
      <w:r>
        <w:t>.</w:t>
      </w:r>
    </w:p>
    <w:p w14:paraId="42FCBC9D" w14:textId="242C8702" w:rsidR="007E2F1E" w:rsidRDefault="007E2F1E" w:rsidP="007E2F1E">
      <w:r>
        <w:rPr>
          <w:noProof/>
        </w:rPr>
        <w:drawing>
          <wp:inline distT="0" distB="0" distL="0" distR="0" wp14:anchorId="51DFDA73" wp14:editId="2DBF6FB0">
            <wp:extent cx="5486400" cy="410464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429EC" w14:textId="77777777" w:rsidR="007E2F1E" w:rsidRDefault="007E2F1E" w:rsidP="007E2F1E"/>
    <w:p w14:paraId="2187346F" w14:textId="77777777" w:rsidR="007E2F1E" w:rsidRPr="007E2F1E" w:rsidRDefault="007E2F1E" w:rsidP="007E2F1E"/>
    <w:p w14:paraId="3347645E" w14:textId="77777777" w:rsidR="007E2F1E" w:rsidRPr="007E2F1E" w:rsidRDefault="007E2F1E" w:rsidP="007E2F1E"/>
    <w:p w14:paraId="587BA39E" w14:textId="77777777" w:rsidR="0030415F" w:rsidRPr="0030415F" w:rsidRDefault="0030415F" w:rsidP="0030415F"/>
    <w:sectPr w:rsidR="0030415F" w:rsidRPr="0030415F">
      <w:footerReference w:type="default" r:id="rId21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6CF550" w14:textId="77777777" w:rsidR="003E1A6C" w:rsidRDefault="003E1A6C" w:rsidP="00DB6E2F">
      <w:pPr>
        <w:spacing w:after="0" w:line="240" w:lineRule="auto"/>
      </w:pPr>
      <w:r>
        <w:separator/>
      </w:r>
    </w:p>
  </w:endnote>
  <w:endnote w:type="continuationSeparator" w:id="0">
    <w:p w14:paraId="3D0477F8" w14:textId="77777777" w:rsidR="003E1A6C" w:rsidRDefault="003E1A6C" w:rsidP="00DB6E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0AFF6C" w14:textId="77777777" w:rsidR="00A25E5A" w:rsidRDefault="00A25E5A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3CC25CC7" w14:textId="77777777" w:rsidR="00CE64C6" w:rsidRDefault="00CE64C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6D32B9" w14:textId="77777777" w:rsidR="003E1A6C" w:rsidRDefault="003E1A6C" w:rsidP="00DB6E2F">
      <w:pPr>
        <w:spacing w:after="0" w:line="240" w:lineRule="auto"/>
      </w:pPr>
      <w:r>
        <w:separator/>
      </w:r>
    </w:p>
  </w:footnote>
  <w:footnote w:type="continuationSeparator" w:id="0">
    <w:p w14:paraId="20F6D609" w14:textId="77777777" w:rsidR="003E1A6C" w:rsidRDefault="003E1A6C" w:rsidP="00DB6E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D3DAE2E4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0E61395"/>
    <w:multiLevelType w:val="hybridMultilevel"/>
    <w:tmpl w:val="EFB8F1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1A28B8"/>
    <w:multiLevelType w:val="hybridMultilevel"/>
    <w:tmpl w:val="FC586E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605F0E"/>
    <w:multiLevelType w:val="hybridMultilevel"/>
    <w:tmpl w:val="3A820BF6"/>
    <w:lvl w:ilvl="0" w:tplc="2B9ED664">
      <w:start w:val="1"/>
      <w:numFmt w:val="decimal"/>
      <w:pStyle w:val="Heading3"/>
      <w:lvlText w:val="%1.1.1"/>
      <w:lvlJc w:val="left"/>
      <w:pPr>
        <w:ind w:left="108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4" w15:restartNumberingAfterBreak="0">
    <w:nsid w:val="1F6464ED"/>
    <w:multiLevelType w:val="hybridMultilevel"/>
    <w:tmpl w:val="0DEEC0F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F84547"/>
    <w:multiLevelType w:val="hybridMultilevel"/>
    <w:tmpl w:val="0A34DC7C"/>
    <w:lvl w:ilvl="0" w:tplc="24DC889E">
      <w:start w:val="1"/>
      <w:numFmt w:val="decimal"/>
      <w:pStyle w:val="Heading2"/>
      <w:suff w:val="space"/>
      <w:lvlText w:val="%1.1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4556CA"/>
    <w:multiLevelType w:val="hybridMultilevel"/>
    <w:tmpl w:val="AF8065A0"/>
    <w:lvl w:ilvl="0" w:tplc="65E44C04">
      <w:start w:val="1"/>
      <w:numFmt w:val="decimal"/>
      <w:lvlText w:val="%1.1.1"/>
      <w:lvlJc w:val="left"/>
      <w:pPr>
        <w:ind w:left="-936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-144" w:hanging="360"/>
      </w:pPr>
    </w:lvl>
    <w:lvl w:ilvl="2" w:tplc="0409001B" w:tentative="1">
      <w:start w:val="1"/>
      <w:numFmt w:val="lowerRoman"/>
      <w:lvlText w:val="%3."/>
      <w:lvlJc w:val="right"/>
      <w:pPr>
        <w:ind w:left="576" w:hanging="180"/>
      </w:pPr>
    </w:lvl>
    <w:lvl w:ilvl="3" w:tplc="0409000F" w:tentative="1">
      <w:start w:val="1"/>
      <w:numFmt w:val="decimal"/>
      <w:lvlText w:val="%4."/>
      <w:lvlJc w:val="left"/>
      <w:pPr>
        <w:ind w:left="1296" w:hanging="360"/>
      </w:pPr>
    </w:lvl>
    <w:lvl w:ilvl="4" w:tplc="04090019" w:tentative="1">
      <w:start w:val="1"/>
      <w:numFmt w:val="lowerLetter"/>
      <w:lvlText w:val="%5."/>
      <w:lvlJc w:val="left"/>
      <w:pPr>
        <w:ind w:left="2016" w:hanging="360"/>
      </w:pPr>
    </w:lvl>
    <w:lvl w:ilvl="5" w:tplc="0409001B" w:tentative="1">
      <w:start w:val="1"/>
      <w:numFmt w:val="lowerRoman"/>
      <w:lvlText w:val="%6."/>
      <w:lvlJc w:val="right"/>
      <w:pPr>
        <w:ind w:left="2736" w:hanging="180"/>
      </w:pPr>
    </w:lvl>
    <w:lvl w:ilvl="6" w:tplc="0409000F" w:tentative="1">
      <w:start w:val="1"/>
      <w:numFmt w:val="decimal"/>
      <w:lvlText w:val="%7."/>
      <w:lvlJc w:val="left"/>
      <w:pPr>
        <w:ind w:left="3456" w:hanging="360"/>
      </w:pPr>
    </w:lvl>
    <w:lvl w:ilvl="7" w:tplc="04090019" w:tentative="1">
      <w:start w:val="1"/>
      <w:numFmt w:val="lowerLetter"/>
      <w:lvlText w:val="%8."/>
      <w:lvlJc w:val="left"/>
      <w:pPr>
        <w:ind w:left="4176" w:hanging="360"/>
      </w:pPr>
    </w:lvl>
    <w:lvl w:ilvl="8" w:tplc="0409001B" w:tentative="1">
      <w:start w:val="1"/>
      <w:numFmt w:val="lowerRoman"/>
      <w:lvlText w:val="%9."/>
      <w:lvlJc w:val="right"/>
      <w:pPr>
        <w:ind w:left="4896" w:hanging="180"/>
      </w:pPr>
    </w:lvl>
  </w:abstractNum>
  <w:abstractNum w:abstractNumId="7" w15:restartNumberingAfterBreak="0">
    <w:nsid w:val="41953F68"/>
    <w:multiLevelType w:val="hybridMultilevel"/>
    <w:tmpl w:val="7D709FD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AF7913"/>
    <w:multiLevelType w:val="hybridMultilevel"/>
    <w:tmpl w:val="7612F2FE"/>
    <w:lvl w:ilvl="0" w:tplc="126030BE">
      <w:start w:val="1"/>
      <w:numFmt w:val="decimal"/>
      <w:lvlText w:val="%1.1.1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8815CE"/>
    <w:multiLevelType w:val="hybridMultilevel"/>
    <w:tmpl w:val="115C4F62"/>
    <w:lvl w:ilvl="0" w:tplc="B99E509A">
      <w:start w:val="1"/>
      <w:numFmt w:val="decimal"/>
      <w:lvlText w:val="%1."/>
      <w:lvlJc w:val="left"/>
      <w:pPr>
        <w:ind w:left="360" w:hanging="36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576" w:hanging="360"/>
      </w:pPr>
    </w:lvl>
    <w:lvl w:ilvl="2" w:tplc="0409001B" w:tentative="1">
      <w:start w:val="1"/>
      <w:numFmt w:val="lowerRoman"/>
      <w:lvlText w:val="%3."/>
      <w:lvlJc w:val="right"/>
      <w:pPr>
        <w:ind w:left="1296" w:hanging="180"/>
      </w:pPr>
    </w:lvl>
    <w:lvl w:ilvl="3" w:tplc="0409000F" w:tentative="1">
      <w:start w:val="1"/>
      <w:numFmt w:val="decimal"/>
      <w:lvlText w:val="%4."/>
      <w:lvlJc w:val="left"/>
      <w:pPr>
        <w:ind w:left="2016" w:hanging="360"/>
      </w:pPr>
    </w:lvl>
    <w:lvl w:ilvl="4" w:tplc="04090019" w:tentative="1">
      <w:start w:val="1"/>
      <w:numFmt w:val="lowerLetter"/>
      <w:lvlText w:val="%5."/>
      <w:lvlJc w:val="left"/>
      <w:pPr>
        <w:ind w:left="2736" w:hanging="360"/>
      </w:pPr>
    </w:lvl>
    <w:lvl w:ilvl="5" w:tplc="0409001B" w:tentative="1">
      <w:start w:val="1"/>
      <w:numFmt w:val="lowerRoman"/>
      <w:lvlText w:val="%6."/>
      <w:lvlJc w:val="right"/>
      <w:pPr>
        <w:ind w:left="3456" w:hanging="180"/>
      </w:pPr>
    </w:lvl>
    <w:lvl w:ilvl="6" w:tplc="0409000F" w:tentative="1">
      <w:start w:val="1"/>
      <w:numFmt w:val="decimal"/>
      <w:lvlText w:val="%7."/>
      <w:lvlJc w:val="left"/>
      <w:pPr>
        <w:ind w:left="4176" w:hanging="360"/>
      </w:pPr>
    </w:lvl>
    <w:lvl w:ilvl="7" w:tplc="04090019" w:tentative="1">
      <w:start w:val="1"/>
      <w:numFmt w:val="lowerLetter"/>
      <w:lvlText w:val="%8."/>
      <w:lvlJc w:val="left"/>
      <w:pPr>
        <w:ind w:left="4896" w:hanging="360"/>
      </w:pPr>
    </w:lvl>
    <w:lvl w:ilvl="8" w:tplc="0409001B" w:tentative="1">
      <w:start w:val="1"/>
      <w:numFmt w:val="lowerRoman"/>
      <w:lvlText w:val="%9."/>
      <w:lvlJc w:val="right"/>
      <w:pPr>
        <w:ind w:left="5616" w:hanging="180"/>
      </w:pPr>
    </w:lvl>
  </w:abstractNum>
  <w:abstractNum w:abstractNumId="10" w15:restartNumberingAfterBreak="0">
    <w:nsid w:val="73F0192F"/>
    <w:multiLevelType w:val="hybridMultilevel"/>
    <w:tmpl w:val="88C468F4"/>
    <w:lvl w:ilvl="0" w:tplc="0C14B804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5"/>
  </w:num>
  <w:num w:numId="5">
    <w:abstractNumId w:val="8"/>
  </w:num>
  <w:num w:numId="6">
    <w:abstractNumId w:val="9"/>
  </w:num>
  <w:num w:numId="7">
    <w:abstractNumId w:val="6"/>
  </w:num>
  <w:num w:numId="8">
    <w:abstractNumId w:val="3"/>
  </w:num>
  <w:num w:numId="9">
    <w:abstractNumId w:val="4"/>
  </w:num>
  <w:num w:numId="10">
    <w:abstractNumId w:val="7"/>
  </w:num>
  <w:num w:numId="11">
    <w:abstractNumId w:val="5"/>
    <w:lvlOverride w:ilvl="0">
      <w:startOverride w:val="3"/>
    </w:lvlOverride>
  </w:num>
  <w:num w:numId="12">
    <w:abstractNumId w:val="5"/>
    <w:lvlOverride w:ilvl="0">
      <w:startOverride w:val="1"/>
    </w:lvlOverride>
  </w:num>
  <w:num w:numId="13">
    <w:abstractNumId w:val="5"/>
    <w:lvlOverride w:ilvl="0">
      <w:startOverride w:val="1"/>
    </w:lvlOverride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037E"/>
    <w:rsid w:val="000024BF"/>
    <w:rsid w:val="00002634"/>
    <w:rsid w:val="0002685F"/>
    <w:rsid w:val="000318BD"/>
    <w:rsid w:val="00031F95"/>
    <w:rsid w:val="00063299"/>
    <w:rsid w:val="00070AFC"/>
    <w:rsid w:val="000849EA"/>
    <w:rsid w:val="000A427D"/>
    <w:rsid w:val="000D14BF"/>
    <w:rsid w:val="000D6417"/>
    <w:rsid w:val="000E3441"/>
    <w:rsid w:val="00175FF5"/>
    <w:rsid w:val="00176442"/>
    <w:rsid w:val="00194AB7"/>
    <w:rsid w:val="00196ACD"/>
    <w:rsid w:val="001A5E4F"/>
    <w:rsid w:val="001B0D34"/>
    <w:rsid w:val="001C4DBF"/>
    <w:rsid w:val="001F4F90"/>
    <w:rsid w:val="002B52FF"/>
    <w:rsid w:val="002B6C24"/>
    <w:rsid w:val="0030415F"/>
    <w:rsid w:val="00314304"/>
    <w:rsid w:val="003248F1"/>
    <w:rsid w:val="0033571A"/>
    <w:rsid w:val="003406C9"/>
    <w:rsid w:val="00345142"/>
    <w:rsid w:val="003751B3"/>
    <w:rsid w:val="00385EB2"/>
    <w:rsid w:val="0039037E"/>
    <w:rsid w:val="00390BDC"/>
    <w:rsid w:val="003931A9"/>
    <w:rsid w:val="003B759E"/>
    <w:rsid w:val="003C771D"/>
    <w:rsid w:val="003E1A6C"/>
    <w:rsid w:val="00413F4B"/>
    <w:rsid w:val="004355B9"/>
    <w:rsid w:val="004522D8"/>
    <w:rsid w:val="004A2601"/>
    <w:rsid w:val="004C30CE"/>
    <w:rsid w:val="004C70D5"/>
    <w:rsid w:val="004E53F4"/>
    <w:rsid w:val="004E6953"/>
    <w:rsid w:val="005079CE"/>
    <w:rsid w:val="00511FE7"/>
    <w:rsid w:val="0052290F"/>
    <w:rsid w:val="00553185"/>
    <w:rsid w:val="00590DEC"/>
    <w:rsid w:val="00596797"/>
    <w:rsid w:val="005A1937"/>
    <w:rsid w:val="005A4085"/>
    <w:rsid w:val="005E1E19"/>
    <w:rsid w:val="005F5B3E"/>
    <w:rsid w:val="00665723"/>
    <w:rsid w:val="006A4E32"/>
    <w:rsid w:val="006A7821"/>
    <w:rsid w:val="007104A8"/>
    <w:rsid w:val="00723DDF"/>
    <w:rsid w:val="00736E39"/>
    <w:rsid w:val="007850BE"/>
    <w:rsid w:val="007B6E23"/>
    <w:rsid w:val="007E2F1E"/>
    <w:rsid w:val="00800878"/>
    <w:rsid w:val="00830AEC"/>
    <w:rsid w:val="00837EBC"/>
    <w:rsid w:val="0084166B"/>
    <w:rsid w:val="00853119"/>
    <w:rsid w:val="008722CC"/>
    <w:rsid w:val="00872844"/>
    <w:rsid w:val="00895653"/>
    <w:rsid w:val="00895E9A"/>
    <w:rsid w:val="008C511D"/>
    <w:rsid w:val="00910FB7"/>
    <w:rsid w:val="00921949"/>
    <w:rsid w:val="00943B65"/>
    <w:rsid w:val="00947BFB"/>
    <w:rsid w:val="00957256"/>
    <w:rsid w:val="009D46B5"/>
    <w:rsid w:val="009F2C9C"/>
    <w:rsid w:val="00A25E5A"/>
    <w:rsid w:val="00A40B75"/>
    <w:rsid w:val="00A61C08"/>
    <w:rsid w:val="00A727B1"/>
    <w:rsid w:val="00A72DA7"/>
    <w:rsid w:val="00A81AA8"/>
    <w:rsid w:val="00A93FD4"/>
    <w:rsid w:val="00AA45B9"/>
    <w:rsid w:val="00AA713E"/>
    <w:rsid w:val="00AE04A4"/>
    <w:rsid w:val="00AE6DD6"/>
    <w:rsid w:val="00B0279F"/>
    <w:rsid w:val="00B20354"/>
    <w:rsid w:val="00B86EC1"/>
    <w:rsid w:val="00B90EA3"/>
    <w:rsid w:val="00BA5FCB"/>
    <w:rsid w:val="00BC0129"/>
    <w:rsid w:val="00C03977"/>
    <w:rsid w:val="00C03F88"/>
    <w:rsid w:val="00C254FD"/>
    <w:rsid w:val="00C278F5"/>
    <w:rsid w:val="00C34AC7"/>
    <w:rsid w:val="00C622B9"/>
    <w:rsid w:val="00C7199F"/>
    <w:rsid w:val="00CA41B8"/>
    <w:rsid w:val="00CE64C6"/>
    <w:rsid w:val="00D066E9"/>
    <w:rsid w:val="00D16318"/>
    <w:rsid w:val="00D16AAD"/>
    <w:rsid w:val="00D445F5"/>
    <w:rsid w:val="00D50331"/>
    <w:rsid w:val="00D64717"/>
    <w:rsid w:val="00DB5A93"/>
    <w:rsid w:val="00DB6E2F"/>
    <w:rsid w:val="00DE0CC6"/>
    <w:rsid w:val="00E22634"/>
    <w:rsid w:val="00E61408"/>
    <w:rsid w:val="00E9066E"/>
    <w:rsid w:val="00E932A3"/>
    <w:rsid w:val="00EB326A"/>
    <w:rsid w:val="00ED220C"/>
    <w:rsid w:val="00EE0C1A"/>
    <w:rsid w:val="00F05AC2"/>
    <w:rsid w:val="00F13052"/>
    <w:rsid w:val="00F37B57"/>
    <w:rsid w:val="00F60829"/>
    <w:rsid w:val="00F805BD"/>
    <w:rsid w:val="00FE1DD8"/>
    <w:rsid w:val="00FE5EE2"/>
    <w:rsid w:val="00FF52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741EFF"/>
  <w15:chartTrackingRefBased/>
  <w15:docId w15:val="{B18FF643-8529-48F6-BCD4-5C7B60B0D4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5B3E"/>
    <w:pPr>
      <w:keepNext/>
      <w:keepLines/>
      <w:numPr>
        <w:numId w:val="14"/>
      </w:numPr>
      <w:spacing w:after="0"/>
      <w:ind w:left="36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ListNumber"/>
    <w:link w:val="Heading2Char"/>
    <w:uiPriority w:val="9"/>
    <w:unhideWhenUsed/>
    <w:qFormat/>
    <w:rsid w:val="00C254FD"/>
    <w:pPr>
      <w:keepNext/>
      <w:keepLines/>
      <w:numPr>
        <w:numId w:val="4"/>
      </w:numPr>
      <w:spacing w:after="0"/>
      <w:ind w:right="288"/>
      <w:outlineLvl w:val="1"/>
    </w:pPr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81AA8"/>
    <w:pPr>
      <w:keepNext/>
      <w:keepLines/>
      <w:numPr>
        <w:numId w:val="8"/>
      </w:numPr>
      <w:adjustRightInd w:val="0"/>
      <w:spacing w:after="0" w:line="360" w:lineRule="auto"/>
      <w:contextualSpacing/>
      <w:outlineLvl w:val="2"/>
    </w:pPr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22634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26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F5B3E"/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254FD"/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DB6E2F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DB6E2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B6E2F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DB6E2F"/>
    <w:pPr>
      <w:spacing w:after="100"/>
      <w:ind w:left="220"/>
    </w:pPr>
    <w:rPr>
      <w:rFonts w:cs="Times New Roman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DB6E2F"/>
    <w:pPr>
      <w:spacing w:after="100"/>
      <w:ind w:left="440"/>
    </w:pPr>
    <w:rPr>
      <w:rFonts w:cs="Times New Roman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A81AA8"/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paragraph" w:styleId="ListNumber">
    <w:name w:val="List Number"/>
    <w:basedOn w:val="Normal"/>
    <w:uiPriority w:val="99"/>
    <w:semiHidden/>
    <w:unhideWhenUsed/>
    <w:rsid w:val="00194AB7"/>
    <w:pPr>
      <w:numPr>
        <w:numId w:val="3"/>
      </w:numPr>
      <w:contextualSpacing/>
    </w:pPr>
  </w:style>
  <w:style w:type="paragraph" w:styleId="Header">
    <w:name w:val="header"/>
    <w:basedOn w:val="Normal"/>
    <w:link w:val="HeaderChar"/>
    <w:uiPriority w:val="99"/>
    <w:unhideWhenUsed/>
    <w:rsid w:val="00CE64C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64C6"/>
  </w:style>
  <w:style w:type="paragraph" w:styleId="Footer">
    <w:name w:val="footer"/>
    <w:basedOn w:val="Normal"/>
    <w:link w:val="FooterChar"/>
    <w:uiPriority w:val="99"/>
    <w:unhideWhenUsed/>
    <w:rsid w:val="00CE64C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64C6"/>
  </w:style>
  <w:style w:type="paragraph" w:styleId="ListParagraph">
    <w:name w:val="List Paragraph"/>
    <w:basedOn w:val="Normal"/>
    <w:uiPriority w:val="34"/>
    <w:qFormat/>
    <w:rsid w:val="00DB5A93"/>
    <w:pPr>
      <w:ind w:left="720"/>
      <w:contextualSpacing/>
    </w:pPr>
  </w:style>
  <w:style w:type="table" w:styleId="TableGrid">
    <w:name w:val="Table Grid"/>
    <w:basedOn w:val="TableNormal"/>
    <w:uiPriority w:val="39"/>
    <w:rsid w:val="00C34A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B027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741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7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ie80207\Documents\Custom%20Office%20Templates\Bootloader_Knowhow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9542DE-6B4B-4E71-888D-3D3CFC037C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Bootloader_Knowhow.dotx</Template>
  <TotalTime>0</TotalTime>
  <Pages>10</Pages>
  <Words>246</Words>
  <Characters>1406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Yan-EXT, Chaoqiang (uie80207)</dc:creator>
  <cp:keywords/>
  <dc:description/>
  <cp:lastModifiedBy>Yan, Chaoqiang (uie80207)</cp:lastModifiedBy>
  <cp:revision>28</cp:revision>
  <dcterms:created xsi:type="dcterms:W3CDTF">2022-04-22T02:10:00Z</dcterms:created>
  <dcterms:modified xsi:type="dcterms:W3CDTF">2022-06-15T01:06:00Z</dcterms:modified>
</cp:coreProperties>
</file>